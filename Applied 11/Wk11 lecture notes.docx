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27A4B5" w14:textId="5CFA053E" w:rsidR="0062589F" w:rsidRDefault="00CD1B60">
      <w:pPr>
        <w:pStyle w:val="Heading1"/>
      </w:pPr>
      <w:r>
        <w:t xml:space="preserve">Wk11 - </w:t>
      </w:r>
      <w:r w:rsidR="006E4980">
        <w:t>Code Review</w:t>
      </w:r>
    </w:p>
    <w:p w14:paraId="4D641148" w14:textId="15F964DB" w:rsidR="006E4980" w:rsidRPr="006E4980" w:rsidRDefault="006E4980" w:rsidP="006E4980">
      <w:r>
        <w:t>Why code review?</w:t>
      </w:r>
    </w:p>
    <w:p w14:paraId="2A94A784" w14:textId="23EB36C4" w:rsidR="006E4980" w:rsidRPr="006E4980" w:rsidRDefault="006E4980" w:rsidP="006E4980">
      <w:pPr>
        <w:pStyle w:val="ListBullet"/>
        <w:numPr>
          <w:ilvl w:val="0"/>
          <w:numId w:val="0"/>
        </w:numPr>
        <w:ind w:left="432" w:hanging="432"/>
      </w:pPr>
      <w:r w:rsidRPr="006E4980">
        <w:drawing>
          <wp:inline distT="0" distB="0" distL="0" distR="0" wp14:anchorId="6F1296AF" wp14:editId="0F03C661">
            <wp:extent cx="5943600" cy="2623185"/>
            <wp:effectExtent l="0" t="0" r="0" b="5715"/>
            <wp:docPr id="176007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79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398A" w14:textId="0C4412DF" w:rsidR="0062589F" w:rsidRDefault="006E4980">
      <w:pPr>
        <w:pStyle w:val="Heading2"/>
        <w:rPr>
          <w:b w:val="0"/>
          <w:bCs/>
        </w:rPr>
      </w:pPr>
      <w:r>
        <w:rPr>
          <w:b w:val="0"/>
          <w:bCs/>
        </w:rPr>
        <w:t>Pull/merge requests</w:t>
      </w:r>
    </w:p>
    <w:p w14:paraId="295FCD68" w14:textId="097C56F2" w:rsidR="006E4980" w:rsidRDefault="006E4980" w:rsidP="006E4980">
      <w:r w:rsidRPr="006E4980">
        <w:drawing>
          <wp:inline distT="0" distB="0" distL="0" distR="0" wp14:anchorId="2E65D167" wp14:editId="19F5F852">
            <wp:extent cx="5143500" cy="2057400"/>
            <wp:effectExtent l="0" t="0" r="0" b="0"/>
            <wp:docPr id="205852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24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7700" cy="206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2204A73" w14:textId="77777777" w:rsidR="006E4980" w:rsidRDefault="006E4980">
      <w:r>
        <w:br w:type="page"/>
      </w:r>
    </w:p>
    <w:p w14:paraId="19515D90" w14:textId="2391B0AC" w:rsidR="006E4980" w:rsidRDefault="006E4980" w:rsidP="006E4980">
      <w:r>
        <w:lastRenderedPageBreak/>
        <w:t>Pair programming</w:t>
      </w:r>
    </w:p>
    <w:p w14:paraId="637137F3" w14:textId="278E4DF4" w:rsidR="006E4980" w:rsidRDefault="006E4980" w:rsidP="006E4980">
      <w:r w:rsidRPr="006E4980">
        <w:drawing>
          <wp:inline distT="0" distB="0" distL="0" distR="0" wp14:anchorId="67FDA783" wp14:editId="39749FE4">
            <wp:extent cx="5129690" cy="2337955"/>
            <wp:effectExtent l="0" t="0" r="1270" b="0"/>
            <wp:docPr id="90052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28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0498" cy="235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F447" w14:textId="77777777" w:rsidR="006E4980" w:rsidRDefault="006E4980" w:rsidP="006E4980"/>
    <w:p w14:paraId="7CAEF15E" w14:textId="7B7A2CFE" w:rsidR="006E4980" w:rsidRDefault="006E4980" w:rsidP="006E4980">
      <w:r>
        <w:t>Requesting a code review</w:t>
      </w:r>
    </w:p>
    <w:p w14:paraId="0A12BA78" w14:textId="149F99E2" w:rsidR="006E4980" w:rsidRDefault="006E4980" w:rsidP="006E4980">
      <w:r w:rsidRPr="006E4980">
        <w:drawing>
          <wp:inline distT="0" distB="0" distL="0" distR="0" wp14:anchorId="49DF3124" wp14:editId="2EDD6BDD">
            <wp:extent cx="5018809" cy="2318518"/>
            <wp:effectExtent l="0" t="0" r="0" b="5715"/>
            <wp:docPr id="186380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09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1327" cy="2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7990" w14:textId="16C66611" w:rsidR="006E4980" w:rsidRDefault="006E4980" w:rsidP="006E4980">
      <w:r w:rsidRPr="006E4980">
        <w:drawing>
          <wp:inline distT="0" distB="0" distL="0" distR="0" wp14:anchorId="544649FB" wp14:editId="6F38B7D5">
            <wp:extent cx="4883727" cy="2089672"/>
            <wp:effectExtent l="0" t="0" r="0" b="6350"/>
            <wp:docPr id="69479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905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6068" cy="213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FDF6" w14:textId="39D3B556" w:rsidR="006E4980" w:rsidRDefault="006E4980">
      <w:r>
        <w:br w:type="page"/>
      </w:r>
    </w:p>
    <w:p w14:paraId="09E07E76" w14:textId="5AD7EF45" w:rsidR="006E4980" w:rsidRDefault="006E4980" w:rsidP="006E4980">
      <w:r>
        <w:lastRenderedPageBreak/>
        <w:t>Being a good reviewer</w:t>
      </w:r>
    </w:p>
    <w:p w14:paraId="772385A3" w14:textId="56B0680C" w:rsidR="006E4980" w:rsidRDefault="006E4980" w:rsidP="006E4980">
      <w:r w:rsidRPr="006E4980">
        <w:drawing>
          <wp:inline distT="0" distB="0" distL="0" distR="0" wp14:anchorId="48947CBC" wp14:editId="244CC7A2">
            <wp:extent cx="2243820" cy="1724891"/>
            <wp:effectExtent l="0" t="0" r="4445" b="2540"/>
            <wp:docPr id="200738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83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3807" cy="173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0737" w14:textId="446DDB85" w:rsidR="006E4980" w:rsidRDefault="006E4980" w:rsidP="006E4980">
      <w:r w:rsidRPr="006E4980">
        <w:drawing>
          <wp:inline distT="0" distB="0" distL="0" distR="0" wp14:anchorId="458B57AE" wp14:editId="68EF5429">
            <wp:extent cx="2888673" cy="1704317"/>
            <wp:effectExtent l="0" t="0" r="0" b="0"/>
            <wp:docPr id="8731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2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9340" cy="172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7646" w14:textId="4E68635A" w:rsidR="006E4980" w:rsidRDefault="006E4980" w:rsidP="006E4980">
      <w:r w:rsidRPr="006E4980">
        <w:drawing>
          <wp:inline distT="0" distB="0" distL="0" distR="0" wp14:anchorId="15B83FFA" wp14:editId="523DEB42">
            <wp:extent cx="4177145" cy="2222455"/>
            <wp:effectExtent l="0" t="0" r="1270" b="635"/>
            <wp:docPr id="31586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612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9287" cy="229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FEBA" w14:textId="77777777" w:rsidR="006E4980" w:rsidRDefault="006E4980" w:rsidP="006E4980"/>
    <w:p w14:paraId="4D666BF5" w14:textId="4723DEC6" w:rsidR="006E4980" w:rsidRDefault="006E4980" w:rsidP="006E4980">
      <w:r>
        <w:t>Challenges of code review</w:t>
      </w:r>
    </w:p>
    <w:p w14:paraId="3F02D1EA" w14:textId="68E2D652" w:rsidR="006E4980" w:rsidRDefault="006E4980" w:rsidP="006E4980">
      <w:r w:rsidRPr="006E4980">
        <w:drawing>
          <wp:inline distT="0" distB="0" distL="0" distR="0" wp14:anchorId="6144FBED" wp14:editId="4A25202C">
            <wp:extent cx="3065318" cy="1512355"/>
            <wp:effectExtent l="0" t="0" r="0" b="0"/>
            <wp:docPr id="189874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419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1968" cy="152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3B90" w14:textId="1C6392AB" w:rsidR="006E4980" w:rsidRDefault="006E4980" w:rsidP="006E4980">
      <w:r>
        <w:lastRenderedPageBreak/>
        <w:t>Tools for code review</w:t>
      </w:r>
    </w:p>
    <w:p w14:paraId="636227DD" w14:textId="2141F4B0" w:rsidR="006E4980" w:rsidRDefault="006E4980" w:rsidP="006E4980">
      <w:r w:rsidRPr="006E4980">
        <w:drawing>
          <wp:inline distT="0" distB="0" distL="0" distR="0" wp14:anchorId="7A54B949" wp14:editId="726973C4">
            <wp:extent cx="4135582" cy="1914916"/>
            <wp:effectExtent l="0" t="0" r="5080" b="3175"/>
            <wp:docPr id="96753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338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7652" cy="19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44EB" w14:textId="605892E2" w:rsidR="006E4980" w:rsidRDefault="006E4980" w:rsidP="006E4980">
      <w:pPr>
        <w:pStyle w:val="ListParagraph"/>
        <w:numPr>
          <w:ilvl w:val="0"/>
          <w:numId w:val="5"/>
        </w:numPr>
      </w:pPr>
      <w:r>
        <w:t>Linters</w:t>
      </w:r>
    </w:p>
    <w:p w14:paraId="3479AD99" w14:textId="5391D356" w:rsidR="006E4980" w:rsidRDefault="006E4980" w:rsidP="006E4980">
      <w:r w:rsidRPr="006E4980">
        <w:drawing>
          <wp:inline distT="0" distB="0" distL="0" distR="0" wp14:anchorId="1C657385" wp14:editId="2A4D1445">
            <wp:extent cx="2671141" cy="1517072"/>
            <wp:effectExtent l="0" t="0" r="0" b="0"/>
            <wp:docPr id="199300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068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5530" cy="154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30A8" w14:textId="5BCD33E7" w:rsidR="006E4980" w:rsidRDefault="006E4980" w:rsidP="006E4980">
      <w:pPr>
        <w:pStyle w:val="ListParagraph"/>
        <w:numPr>
          <w:ilvl w:val="0"/>
          <w:numId w:val="5"/>
        </w:numPr>
      </w:pPr>
      <w:r>
        <w:t xml:space="preserve">Formatters </w:t>
      </w:r>
      <w:r>
        <w:sym w:font="Wingdings" w:char="F0E0"/>
      </w:r>
      <w:r>
        <w:t xml:space="preserve"> like linters, but </w:t>
      </w:r>
      <w:proofErr w:type="gramStart"/>
      <w:r>
        <w:t>actually make</w:t>
      </w:r>
      <w:proofErr w:type="gramEnd"/>
      <w:r>
        <w:t xml:space="preserve"> the change </w:t>
      </w:r>
    </w:p>
    <w:p w14:paraId="2AFADA6E" w14:textId="7CA93355" w:rsidR="006E4980" w:rsidRDefault="006E4980" w:rsidP="006E4980">
      <w:r w:rsidRPr="006E4980">
        <w:drawing>
          <wp:inline distT="0" distB="0" distL="0" distR="0" wp14:anchorId="02233A32" wp14:editId="69D00376">
            <wp:extent cx="3518189" cy="1724890"/>
            <wp:effectExtent l="0" t="0" r="0" b="2540"/>
            <wp:docPr id="62555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523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9686" cy="173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8375" w14:textId="5B7B4824" w:rsidR="006E4980" w:rsidRDefault="006E4980" w:rsidP="006E4980">
      <w:pPr>
        <w:pStyle w:val="ListParagraph"/>
        <w:numPr>
          <w:ilvl w:val="0"/>
          <w:numId w:val="5"/>
        </w:numPr>
      </w:pPr>
      <w:r>
        <w:t xml:space="preserve">Static Code </w:t>
      </w:r>
      <w:proofErr w:type="spellStart"/>
      <w:r>
        <w:t>Analysers</w:t>
      </w:r>
      <w:proofErr w:type="spellEnd"/>
    </w:p>
    <w:p w14:paraId="38033F82" w14:textId="06D4D6F1" w:rsidR="006E4980" w:rsidRDefault="006E4980" w:rsidP="006E4980">
      <w:r w:rsidRPr="006E4980">
        <w:drawing>
          <wp:inline distT="0" distB="0" distL="0" distR="0" wp14:anchorId="2E468EF4" wp14:editId="2E71974F">
            <wp:extent cx="3191379" cy="1485900"/>
            <wp:effectExtent l="0" t="0" r="0" b="0"/>
            <wp:docPr id="201964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432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9193" cy="150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D49C" w14:textId="3B983A66" w:rsidR="006E4980" w:rsidRDefault="006E4980" w:rsidP="006E4980">
      <w:pPr>
        <w:pStyle w:val="ListParagraph"/>
        <w:numPr>
          <w:ilvl w:val="0"/>
          <w:numId w:val="5"/>
        </w:numPr>
      </w:pPr>
      <w:r>
        <w:lastRenderedPageBreak/>
        <w:t>Continuous integration</w:t>
      </w:r>
    </w:p>
    <w:p w14:paraId="13105AC8" w14:textId="42205650" w:rsidR="006E4980" w:rsidRDefault="006E4980" w:rsidP="006E4980"/>
    <w:p w14:paraId="1A3098B1" w14:textId="0E18D95F" w:rsidR="006E4980" w:rsidRDefault="006E4980" w:rsidP="006E4980">
      <w:r>
        <w:t>General tips</w:t>
      </w:r>
    </w:p>
    <w:p w14:paraId="46BC5218" w14:textId="23585108" w:rsidR="006E4980" w:rsidRDefault="006E4980" w:rsidP="006E4980">
      <w:pPr>
        <w:pStyle w:val="ListParagraph"/>
        <w:numPr>
          <w:ilvl w:val="0"/>
          <w:numId w:val="5"/>
        </w:numPr>
      </w:pPr>
      <w:r>
        <w:t>Apply/adopt skills (code reviewing, unit testing) learnt from units into small projects NOW</w:t>
      </w:r>
    </w:p>
    <w:p w14:paraId="5206C4CF" w14:textId="7E6D8A3D" w:rsidR="006E4980" w:rsidRDefault="006E4980" w:rsidP="006E4980">
      <w:pPr>
        <w:pStyle w:val="ListParagraph"/>
        <w:numPr>
          <w:ilvl w:val="1"/>
          <w:numId w:val="5"/>
        </w:numPr>
      </w:pPr>
      <w:r>
        <w:t>Gives you a scaffold to work with in the future, even for industry, making programming more efficient</w:t>
      </w:r>
    </w:p>
    <w:p w14:paraId="5352FBB0" w14:textId="0E6A35C2" w:rsidR="006E4980" w:rsidRDefault="006E4980" w:rsidP="006E4980">
      <w:pPr>
        <w:pStyle w:val="ListParagraph"/>
        <w:numPr>
          <w:ilvl w:val="1"/>
          <w:numId w:val="5"/>
        </w:numPr>
      </w:pPr>
      <w:r>
        <w:t>Maintain best quality of code (use linting, do documentation)</w:t>
      </w:r>
    </w:p>
    <w:p w14:paraId="714EB9C0" w14:textId="36E8E26D" w:rsidR="006E4980" w:rsidRDefault="006E4980" w:rsidP="006E4980">
      <w:pPr>
        <w:pStyle w:val="ListParagraph"/>
        <w:numPr>
          <w:ilvl w:val="0"/>
          <w:numId w:val="5"/>
        </w:numPr>
      </w:pPr>
      <w:r>
        <w:t>Resolving merge conflicts</w:t>
      </w:r>
    </w:p>
    <w:p w14:paraId="746213FA" w14:textId="70129B92" w:rsidR="006E4980" w:rsidRDefault="006E4980" w:rsidP="006E4980">
      <w:pPr>
        <w:pStyle w:val="ListParagraph"/>
        <w:numPr>
          <w:ilvl w:val="1"/>
          <w:numId w:val="5"/>
        </w:numPr>
      </w:pPr>
      <w:r>
        <w:t>Software: beyond compare</w:t>
      </w:r>
    </w:p>
    <w:p w14:paraId="3D1C79F4" w14:textId="0ED3B889" w:rsidR="006E4980" w:rsidRDefault="006E4980" w:rsidP="006E4980">
      <w:pPr>
        <w:pStyle w:val="ListParagraph"/>
        <w:numPr>
          <w:ilvl w:val="1"/>
          <w:numId w:val="5"/>
        </w:numPr>
      </w:pPr>
      <w:r>
        <w:t>Having 2 pieces of code side by side and then the result at the bottom is most helpful view</w:t>
      </w:r>
    </w:p>
    <w:p w14:paraId="20F83E4F" w14:textId="23CF12C4" w:rsidR="006E4980" w:rsidRPr="006E4980" w:rsidRDefault="006E4980" w:rsidP="006E4980">
      <w:pPr>
        <w:pStyle w:val="ListParagraph"/>
        <w:numPr>
          <w:ilvl w:val="0"/>
          <w:numId w:val="5"/>
        </w:numPr>
      </w:pPr>
      <w:r>
        <w:t>Master the tools of git!</w:t>
      </w:r>
    </w:p>
    <w:sectPr w:rsidR="006E4980" w:rsidRPr="006E4980">
      <w:footerReference w:type="default" r:id="rId20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622FCE" w14:textId="77777777" w:rsidR="00306475" w:rsidRDefault="00306475">
      <w:r>
        <w:separator/>
      </w:r>
    </w:p>
    <w:p w14:paraId="39D0B5F2" w14:textId="77777777" w:rsidR="00306475" w:rsidRDefault="00306475"/>
  </w:endnote>
  <w:endnote w:type="continuationSeparator" w:id="0">
    <w:p w14:paraId="4C723C6A" w14:textId="77777777" w:rsidR="00306475" w:rsidRDefault="00306475">
      <w:r>
        <w:continuationSeparator/>
      </w:r>
    </w:p>
    <w:p w14:paraId="5584832D" w14:textId="77777777" w:rsidR="00306475" w:rsidRDefault="0030647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D1408F" w14:textId="77777777" w:rsidR="0062589F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E42B2D" w14:textId="77777777" w:rsidR="00306475" w:rsidRDefault="00306475">
      <w:r>
        <w:separator/>
      </w:r>
    </w:p>
    <w:p w14:paraId="32592C8C" w14:textId="77777777" w:rsidR="00306475" w:rsidRDefault="00306475"/>
  </w:footnote>
  <w:footnote w:type="continuationSeparator" w:id="0">
    <w:p w14:paraId="2D609517" w14:textId="77777777" w:rsidR="00306475" w:rsidRDefault="00306475">
      <w:r>
        <w:continuationSeparator/>
      </w:r>
    </w:p>
    <w:p w14:paraId="6D4452BE" w14:textId="77777777" w:rsidR="00306475" w:rsidRDefault="0030647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9D5817"/>
    <w:multiLevelType w:val="hybridMultilevel"/>
    <w:tmpl w:val="FD0AEAFA"/>
    <w:lvl w:ilvl="0" w:tplc="57DCFF76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43049120">
    <w:abstractNumId w:val="1"/>
  </w:num>
  <w:num w:numId="2" w16cid:durableId="431166414">
    <w:abstractNumId w:val="0"/>
  </w:num>
  <w:num w:numId="3" w16cid:durableId="1789809736">
    <w:abstractNumId w:val="2"/>
  </w:num>
  <w:num w:numId="4" w16cid:durableId="197747347">
    <w:abstractNumId w:val="4"/>
  </w:num>
  <w:num w:numId="5" w16cid:durableId="1050691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B60"/>
    <w:rsid w:val="00306475"/>
    <w:rsid w:val="0062589F"/>
    <w:rsid w:val="006E4980"/>
    <w:rsid w:val="00C640E2"/>
    <w:rsid w:val="00CD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EA56F4"/>
  <w15:chartTrackingRefBased/>
  <w15:docId w15:val="{9AA58FA1-30D5-2942-8458-811EB1F1C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6E49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ickenbum/Library/Containers/com.microsoft.Word/Data/Library/Application%20Support/Microsoft/Office/16.0/DTS/en-AU%7bFD3DCCA6-700B-0741-BA3E-4950E2F91824%7d/%7b51892B2C-E6C5-9B48-A601-C35A89601E63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Take Notes.dotx</Template>
  <TotalTime>34</TotalTime>
  <Pages>5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Claire Zhang</cp:lastModifiedBy>
  <cp:revision>2</cp:revision>
  <dcterms:created xsi:type="dcterms:W3CDTF">2024-10-09T23:20:00Z</dcterms:created>
  <dcterms:modified xsi:type="dcterms:W3CDTF">2024-10-10T00:19:00Z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